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F0CCF" w14:textId="77777777" w:rsidR="00D62146" w:rsidRPr="00875520" w:rsidRDefault="008702A4" w:rsidP="00D72E4A">
      <w:pPr>
        <w:pStyle w:val="1ApplicantName"/>
        <w:jc w:val="left"/>
        <w:rPr>
          <w:sz w:val="64"/>
          <w:szCs w:val="64"/>
        </w:rPr>
      </w:pPr>
      <w:r>
        <w:rPr>
          <w:sz w:val="64"/>
          <w:szCs w:val="64"/>
        </w:rPr>
        <w:t>Kalea Conje</w:t>
      </w:r>
    </w:p>
    <w:p w14:paraId="385B1A13" w14:textId="77777777" w:rsidR="00324137" w:rsidRPr="00324137" w:rsidRDefault="00324137" w:rsidP="00D72E4A">
      <w:pPr>
        <w:pStyle w:val="5SummaryText"/>
        <w:shd w:val="clear" w:color="auto" w:fill="F1F1F5"/>
        <w:jc w:val="left"/>
        <w:rPr>
          <w:sz w:val="28"/>
          <w:szCs w:val="28"/>
        </w:rPr>
      </w:pPr>
      <w:r>
        <w:rPr>
          <w:sz w:val="28"/>
          <w:szCs w:val="28"/>
        </w:rPr>
        <w:t>(703)-843-3774 | klconje@gmail.com | LinkedIn | Portfolio | Irvine, CA</w:t>
      </w:r>
    </w:p>
    <w:p w14:paraId="6A9A5602" w14:textId="77777777" w:rsidR="00875520" w:rsidRDefault="00875520" w:rsidP="00F50A13">
      <w:pPr>
        <w:pStyle w:val="4SectionHeaders"/>
      </w:pPr>
      <w:r>
        <w:t>EDUCATION</w:t>
      </w:r>
    </w:p>
    <w:p w14:paraId="3DE28BC1" w14:textId="77777777" w:rsidR="00875520" w:rsidRDefault="00875520" w:rsidP="00875520">
      <w:pPr>
        <w:pStyle w:val="7DegreeNameJobTitle"/>
        <w:tabs>
          <w:tab w:val="right" w:pos="10710"/>
        </w:tabs>
      </w:pPr>
      <w:r>
        <w:t>B.S. Cognitive Sciences</w:t>
        <w:tab/>
        <w:t>Expected 2027</w:t>
      </w:r>
    </w:p>
    <w:p w14:paraId="37183CB6" w14:textId="77777777" w:rsidR="00875520" w:rsidRDefault="00875520" w:rsidP="00875520">
      <w:pPr>
        <w:pStyle w:val="8Institution"/>
        <w:tabs>
          <w:tab w:val="right" w:pos="10710"/>
        </w:tabs>
      </w:pPr>
      <w:r>
        <w:t xml:space="preserve">University of California, Irvine </w:t>
        <w:tab/>
        <w:t>Irvine, CA</w:t>
      </w:r>
    </w:p>
    <w:p w14:paraId="37DDE48A" w14:textId="77777777" w:rsidR="00875520" w:rsidRDefault="00875520" w:rsidP="00875520">
      <w:pPr>
        <w:pStyle w:val="6BulletPoints"/>
      </w:pPr>
      <w:r>
        <w:t>Minors: Information &amp; Computer Science, Management, Informatics</w:t>
      </w:r>
    </w:p>
    <w:p w14:paraId="37DDE48B" w14:textId="77777777" w:rsidR="00875520" w:rsidRDefault="00875520" w:rsidP="00875520">
      <w:pPr>
        <w:pStyle w:val="6BulletPoints"/>
      </w:pPr>
      <w:r>
        <w:t>Certifications: Amazon Web Services (AWS) Certified AI Practitioner</w:t>
      </w:r>
    </w:p>
    <w:p w14:paraId="39D6BE10" w14:textId="77777777" w:rsidR="0089459E" w:rsidRDefault="00875520" w:rsidP="00F50A13">
      <w:pPr>
        <w:pStyle w:val="4SectionHeaders"/>
      </w:pPr>
      <w:r>
        <w:t>EXPERIENCE</w:t>
      </w:r>
    </w:p>
    <w:p w14:paraId="7E463B4F" w14:textId="77777777" w:rsidR="0089459E" w:rsidRDefault="0089459E" w:rsidP="0000781D">
      <w:pPr>
        <w:pStyle w:val="7DegreeNameJobTitle"/>
        <w:tabs>
          <w:tab w:val="right" w:pos="10710"/>
        </w:tabs>
      </w:pPr>
      <w:r>
        <w:t>Digital Accessibility Consultant</w:t>
        <w:tab/>
        <w:t>Apr 2025 – Present</w:t>
      </w:r>
    </w:p>
    <w:p w14:paraId="675E3B2F" w14:textId="77777777" w:rsidR="0089459E" w:rsidRDefault="0089459E" w:rsidP="00875520">
      <w:pPr>
        <w:pStyle w:val="9EmployerName"/>
        <w:tabs>
          <w:tab w:val="right" w:pos="10710"/>
        </w:tabs>
      </w:pPr>
      <w:r>
        <w:t xml:space="preserve">UCI Division of Teaching Excellence and Innovation </w:t>
        <w:tab/>
        <w:t>Irvine, CA</w:t>
      </w:r>
    </w:p>
    <w:p w14:paraId="25117316" w14:textId="77777777" w:rsidR="009E0638" w:rsidRDefault="009E0638" w:rsidP="00FB5256">
      <w:pPr>
        <w:pStyle w:val="6BulletPoints"/>
      </w:pPr>
      <w:r>
        <w:t>Conduct 1:1 consultations with faculty and departments to make digital course content ADA/WCAG compliant</w:t>
      </w:r>
    </w:p>
    <w:p w14:paraId="25117317" w14:textId="77777777" w:rsidR="009E0638" w:rsidRDefault="009E0638" w:rsidP="00FB5256">
      <w:pPr>
        <w:pStyle w:val="6BulletPoints"/>
      </w:pPr>
      <w:r>
        <w:t>Develop and lead workshops on web design, assistive technology, and inclusive digital practices</w:t>
      </w:r>
    </w:p>
    <w:p w14:paraId="25117318" w14:textId="77777777" w:rsidR="009E0638" w:rsidRDefault="009E0638" w:rsidP="00FB5256">
      <w:pPr>
        <w:pStyle w:val="6BulletPoints"/>
      </w:pPr>
      <w:r>
        <w:t>Apply hands-on expertise with assistive technology and accessible web design standards across varied content types</w:t>
      </w:r>
    </w:p>
    <w:p w14:paraId="03DAF03E" w14:textId="77777777" w:rsidR="00875520" w:rsidRDefault="00875520" w:rsidP="00875520">
      <w:pPr>
        <w:pStyle w:val="7DegreeNameJobTitle"/>
        <w:tabs>
          <w:tab w:val="right" w:pos="10710"/>
        </w:tabs>
      </w:pPr>
      <w:r>
        <w:t>Conversation Partner</w:t>
        <w:tab/>
        <w:t>Jul 2024 – Present</w:t>
      </w:r>
    </w:p>
    <w:p w14:paraId="013F35B9" w14:textId="77777777" w:rsidR="00875520" w:rsidRDefault="00875520" w:rsidP="00875520">
      <w:pPr>
        <w:pStyle w:val="9EmployerName"/>
        <w:tabs>
          <w:tab w:val="right" w:pos="10710"/>
        </w:tabs>
      </w:pPr>
      <w:r>
        <w:t xml:space="preserve">UCI Division of Continuing Education </w:t>
        <w:tab/>
        <w:t>Irvine, CA</w:t>
      </w:r>
    </w:p>
    <w:p w14:paraId="70FC9A59" w14:textId="77777777" w:rsidR="008822F2" w:rsidRDefault="008822F2" w:rsidP="008822F2">
      <w:pPr>
        <w:pStyle w:val="6BulletPoints"/>
      </w:pPr>
      <w:r>
        <w:t>Facilitate weekly conversation sessions for groups of 4–6 international students, planning activities that encourage English fluency and cultural exchange</w:t>
      </w:r>
    </w:p>
    <w:p w14:paraId="70FC9A5A" w14:textId="77777777" w:rsidR="008822F2" w:rsidRDefault="008822F2" w:rsidP="008822F2">
      <w:pPr>
        <w:pStyle w:val="6BulletPoints"/>
      </w:pPr>
      <w:r>
        <w:t>Lead ice-breaker and team-building activities to keep students engaged and motivated throughout sessions</w:t>
      </w:r>
    </w:p>
    <w:p w14:paraId="26222988" w14:textId="77777777" w:rsidR="00875520" w:rsidRDefault="00875520" w:rsidP="00875520">
      <w:pPr>
        <w:pStyle w:val="7DegreeNameJobTitle"/>
        <w:tabs>
          <w:tab w:val="right" w:pos="10710"/>
        </w:tabs>
      </w:pPr>
      <w:r>
        <w:t>Resident Advisor</w:t>
        <w:tab/>
        <w:t>Jul 2025 – Aug 2025</w:t>
      </w:r>
    </w:p>
    <w:p w14:paraId="07A01576" w14:textId="77777777" w:rsidR="00875520" w:rsidRDefault="00875520" w:rsidP="00875520">
      <w:pPr>
        <w:pStyle w:val="9EmployerName"/>
        <w:tabs>
          <w:tab w:val="right" w:pos="10710"/>
        </w:tabs>
      </w:pPr>
      <w:r>
        <w:t xml:space="preserve">UCI Division of Continuing Education </w:t>
        <w:tab/>
        <w:t>Irvine, CA</w:t>
      </w:r>
    </w:p>
    <w:p w14:paraId="2363F52F" w14:textId="77777777" w:rsidR="008822F2" w:rsidRDefault="008822F2" w:rsidP="008822F2">
      <w:pPr>
        <w:pStyle w:val="6BulletPoints"/>
      </w:pPr>
      <w:r>
        <w:t>Ensured safety and security of program participants; conducted hall meetings and assisted with check-in/check-out logistics</w:t>
      </w:r>
    </w:p>
    <w:p w14:paraId="349470CD" w14:textId="77777777" w:rsidR="0089459E" w:rsidRDefault="00875520" w:rsidP="00F50A13">
      <w:pPr>
        <w:pStyle w:val="4SectionHeaders"/>
      </w:pPr>
      <w:r>
        <w:t>PROJECTS</w:t>
      </w:r>
    </w:p>
    <w:p w14:paraId="3DB84828" w14:textId="77777777" w:rsidR="00875520" w:rsidRDefault="00F50A13" w:rsidP="00F50A13">
      <w:pPr>
        <w:pStyle w:val="7aProject"/>
        <w:tabs>
          <w:tab w:val="right" w:pos="10710"/>
        </w:tabs>
      </w:pPr>
      <w:r>
        <w:t>Borrowed</w:t>
      </w:r>
      <w:r>
        <w:rPr>
          <w:b w:val="0"/>
          <w:bCs w:val="0"/>
        </w:rPr>
        <w:t xml:space="preserve"> | </w:t>
      </w:r>
      <w:r>
        <w:rPr>
          <w:b w:val="0"/>
          <w:bCs w:val="0"/>
        </w:rPr>
        <w:t>React, Vite, Tailwind CSS, GitHub Pages</w:t>
      </w:r>
      <w:r>
        <w:tab/>
        <w:t>2025 – Present</w:t>
      </w:r>
    </w:p>
    <w:p w14:paraId="61B4FEA5" w14:textId="77777777" w:rsidR="00F50A13" w:rsidRDefault="00F50A13" w:rsidP="00F50A13">
      <w:pPr>
        <w:pStyle w:val="6BulletPoints"/>
      </w:pPr>
      <w:r>
        <w:t>Built a community lending web app where neighbors can borrow, lend, and share everyday items within their housing community</w:t>
      </w:r>
    </w:p>
    <w:p w14:paraId="61B4FEA6" w14:textId="77777777" w:rsidR="00F50A13" w:rsidRDefault="00F50A13" w:rsidP="00F50A13">
      <w:pPr>
        <w:pStyle w:val="6BulletPoints"/>
      </w:pPr>
      <w:r>
        <w:t>Designed and implemented the full frontend with a teal-themed UI using React + Vite, prioritizing usability and visual polish</w:t>
      </w:r>
    </w:p>
    <w:p w14:paraId="3DB84829" w14:textId="77777777" w:rsidR="00875520" w:rsidRDefault="00F50A13" w:rsidP="00F50A13">
      <w:pPr>
        <w:pStyle w:val="7aProject"/>
        <w:tabs>
          <w:tab w:val="right" w:pos="10710"/>
        </w:tabs>
      </w:pPr>
      <w:r>
        <w:t>ZotRooms</w:t>
      </w:r>
      <w:r>
        <w:rPr>
          <w:b w:val="0"/>
          <w:bCs w:val="0"/>
        </w:rPr>
        <w:t xml:space="preserve"> | </w:t>
      </w:r>
      <w:r>
        <w:rPr>
          <w:b w:val="0"/>
          <w:bCs w:val="0"/>
        </w:rPr>
        <w:t>JavaScript, HTML, CSS, Anteater API</w:t>
      </w:r>
      <w:r>
        <w:tab/>
        <w:t>ZotHacks 2025</w:t>
      </w:r>
    </w:p>
    <w:p w14:paraId="7799F128" w14:textId="77777777" w:rsidR="00F50A13" w:rsidRDefault="00F50A13" w:rsidP="00F50A13">
      <w:pPr>
        <w:pStyle w:val="6BulletPoints"/>
      </w:pPr>
      <w:r>
        <w:t>Created a study room finder for UCI students using the Anteater API to surface real-time room availability, filterable by date, time, and location</w:t>
      </w:r>
    </w:p>
    <w:p w14:paraId="3DB8482A" w14:textId="77777777" w:rsidR="00875520" w:rsidRDefault="00F50A13" w:rsidP="00F50A13">
      <w:pPr>
        <w:pStyle w:val="7aProject"/>
        <w:tabs>
          <w:tab w:val="right" w:pos="10710"/>
        </w:tabs>
      </w:pPr>
      <w:r>
        <w:t>Accessibility Hub</w:t>
      </w:r>
      <w:r>
        <w:rPr>
          <w:b w:val="0"/>
          <w:bCs w:val="0"/>
        </w:rPr>
        <w:t xml:space="preserve"> | </w:t>
      </w:r>
      <w:r>
        <w:rPr>
          <w:b w:val="0"/>
          <w:bCs w:val="0"/>
        </w:rPr>
        <w:t>Figma, UX Research, WCAG</w:t>
      </w:r>
    </w:p>
    <w:p w14:paraId="67C576FA" w14:textId="77777777" w:rsidR="00F50A13" w:rsidRDefault="00F50A13" w:rsidP="00F50A13">
      <w:pPr>
        <w:pStyle w:val="6BulletPoints"/>
      </w:pPr>
      <w:r>
        <w:t>Designed an accessibility tool to help users make their content WCAG-compliant; produced a full UX case study and interactive Figma prototype</w:t>
      </w:r>
    </w:p>
    <w:p w14:paraId="3DB8482B" w14:textId="77777777" w:rsidR="00875520" w:rsidRDefault="00F50A13" w:rsidP="00F50A13">
      <w:pPr>
        <w:pStyle w:val="7aProject"/>
        <w:tabs>
          <w:tab w:val="right" w:pos="10710"/>
        </w:tabs>
      </w:pPr>
      <w:r>
        <w:t>Property Recommendation System</w:t>
      </w:r>
      <w:r>
        <w:rPr>
          <w:b w:val="0"/>
          <w:bCs w:val="0"/>
        </w:rPr>
        <w:t xml:space="preserve"> | </w:t>
      </w:r>
      <w:r>
        <w:rPr>
          <w:b w:val="0"/>
          <w:bCs w:val="0"/>
        </w:rPr>
        <w:t>Python, KNN, Omni Analytics</w:t>
      </w:r>
      <w:r>
        <w:tab/>
        <w:t>Datathon 2026</w:t>
      </w:r>
    </w:p>
    <w:p w14:paraId="1D7240F2" w14:textId="77777777" w:rsidR="00F50A13" w:rsidRDefault="00F50A13" w:rsidP="00F50A13">
      <w:pPr>
        <w:pStyle w:val="6BulletPoints"/>
      </w:pPr>
      <w:r>
        <w:t>Built a KNN-based property recommendation system with data visualizations in Omni Analytics; presented workflow, challenges, and results to judges</w:t>
      </w:r>
    </w:p>
    <w:p w14:paraId="43323B83" w14:textId="77777777" w:rsidR="00875520" w:rsidRDefault="00875520" w:rsidP="00F50A13">
      <w:pPr>
        <w:pStyle w:val="4SectionHeaders"/>
      </w:pPr>
      <w:r>
        <w:t>SKILLS &amp; TECHNOLOGIES</w:t>
      </w:r>
    </w:p>
    <w:p w14:paraId="7921E1E2" w14:textId="77777777" w:rsidR="003E7EE3" w:rsidRDefault="00F50A13" w:rsidP="0017024E">
      <w:pPr>
        <w:pStyle w:val="6bTraining"/>
      </w:pPr>
      <w:r>
        <w:rPr>
          <w:b/>
          <w:bCs/>
        </w:rPr>
        <w:t xml:space="preserve">Languages </w:t>
      </w:r>
      <w:r>
        <w:t>|</w:t>
      </w:r>
      <w:r>
        <w:rPr>
          <w:b/>
          <w:bCs/>
        </w:rPr>
        <w:t xml:space="preserve"> </w:t>
      </w:r>
      <w:r>
        <w:t>Python, JavaScript, HTML, CSS, R, SQL</w:t>
      </w:r>
    </w:p>
    <w:p w14:paraId="23E39E61" w14:textId="77777777" w:rsidR="00F50A13" w:rsidRDefault="00F50A13" w:rsidP="0017024E">
      <w:pPr>
        <w:pStyle w:val="6bTraining"/>
      </w:pPr>
      <w:r>
        <w:rPr>
          <w:b/>
          <w:bCs/>
        </w:rPr>
        <w:t xml:space="preserve">Frameworks &amp; Tools </w:t>
      </w:r>
      <w:r>
        <w:t>| React, Vite, Tailwind CSS, Figma, Visual Studio Code, Git, MS Office Suite, Google Workspace</w:t>
      </w:r>
    </w:p>
    <w:p w14:paraId="6E3FABB4" w14:textId="77777777" w:rsidR="00F50A13" w:rsidRDefault="00F50A13" w:rsidP="0017024E">
      <w:pPr>
        <w:pStyle w:val="6bTraining"/>
      </w:pPr>
      <w:r>
        <w:rPr>
          <w:b/>
          <w:bCs/>
        </w:rPr>
        <w:t xml:space="preserve">Accessibility </w:t>
      </w:r>
      <w:r>
        <w:t>| WCAG 2.1, ADA Compliance, Assistive Technology, Inclusive Design</w:t>
      </w:r>
    </w:p>
    <w:p w14:paraId="244FB7F2" w14:textId="77777777" w:rsidR="00F930A3" w:rsidRDefault="00F50A13" w:rsidP="0017024E">
      <w:pPr>
        <w:pStyle w:val="6bTraining"/>
      </w:pPr>
      <w:r>
        <w:rPr>
          <w:b/>
          <w:bCs/>
        </w:rPr>
        <w:t xml:space="preserve">Other </w:t>
      </w:r>
      <w:r>
        <w:t>| Data Analysis, UX Research, Leadership, Interpersonal Communication, Cash Handling</w:t>
      </w:r>
    </w:p>
    <w:p w14:paraId="43323B84" w14:textId="77777777" w:rsidR="00875520" w:rsidRDefault="00875520" w:rsidP="00F50A13">
      <w:pPr>
        <w:pStyle w:val="4SectionHeaders"/>
      </w:pPr>
      <w:r>
        <w:t>ACTIVITIES &amp; INVOLVEMENT</w:t>
      </w:r>
    </w:p>
    <w:p w14:paraId="7921E1E3" w14:textId="77777777" w:rsidR="003E7EE3" w:rsidRDefault="00F50A13" w:rsidP="0017024E">
      <w:pPr>
        <w:pStyle w:val="6bTraining"/>
      </w:pPr>
      <w:r>
        <w:rPr>
          <w:b/>
          <w:bCs/>
        </w:rPr>
        <w:t xml:space="preserve">Hackathons </w:t>
      </w:r>
      <w:r>
        <w:t>| IrvineHacks 2026 (frontend design, logo, project management), ZotHacks 2025, Datathon 2026</w:t>
      </w:r>
    </w:p>
    <w:p w14:paraId="23E39E62" w14:textId="77777777" w:rsidR="00F50A13" w:rsidRDefault="00F50A13" w:rsidP="0017024E">
      <w:pPr>
        <w:pStyle w:val="6bTraining"/>
      </w:pPr>
      <w:r>
        <w:rPr>
          <w:b/>
          <w:bCs/>
        </w:rPr>
        <w:t xml:space="preserve">Entrepreneurship </w:t>
      </w:r>
      <w:r>
        <w:t>| Side Hustle Challenge, AI Innovation Challenge (UCI Antrepreneur Center)</w:t>
      </w:r>
    </w:p>
    <w:p w14:paraId="6E3FABB5" w14:textId="77777777" w:rsidR="00F50A13" w:rsidRDefault="00F50A13" w:rsidP="0017024E">
      <w:pPr>
        <w:pStyle w:val="6bTraining"/>
      </w:pPr>
      <w:r>
        <w:rPr>
          <w:b/>
          <w:bCs/>
        </w:rPr>
        <w:t xml:space="preserve">Music </w:t>
      </w:r>
      <w:r>
        <w:t>| American Youth Philharmonic Orchestras (invitation by audition), Violinist</w:t>
      </w:r>
    </w:p>
    <w:p w14:paraId="244FB7F3" w14:textId="77777777" w:rsidR="00F930A3" w:rsidRDefault="00F50A13" w:rsidP="0017024E">
      <w:pPr>
        <w:pStyle w:val="6bTraining"/>
      </w:pPr>
      <w:r>
        <w:rPr>
          <w:b/>
          <w:bCs/>
        </w:rPr>
        <w:t xml:space="preserve">Volunteering </w:t>
      </w:r>
      <w:r>
        <w:t>| FIRST For Youth (STEM mentor), Girls Who Code, St. Vincent de Paul Society, Katherine Hanley Family Shelter, National Honor Society</w:t>
      </w:r>
    </w:p>
    <w:sectPr w:rsidR="00F930A3" w:rsidRPr="00D72E4A" w:rsidSect="00F50A13">
      <w:headerReference w:type="default" r:id="rId7"/>
      <w:footerReference w:type="default" r:id="rId8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097B4" w14:textId="77777777" w:rsidR="00BC3253" w:rsidRDefault="00BC3253" w:rsidP="00133C64">
      <w:r>
        <w:separator/>
      </w:r>
    </w:p>
  </w:endnote>
  <w:endnote w:type="continuationSeparator" w:id="0">
    <w:p w14:paraId="5C9CCA69" w14:textId="77777777" w:rsidR="00BC3253" w:rsidRDefault="00BC3253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50666" w14:textId="77777777" w:rsidR="00BC3253" w:rsidRDefault="00BC3253" w:rsidP="00133C64">
      <w:r>
        <w:separator/>
      </w:r>
    </w:p>
  </w:footnote>
  <w:footnote w:type="continuationSeparator" w:id="0">
    <w:p w14:paraId="50D39EB0" w14:textId="77777777" w:rsidR="00BC3253" w:rsidRDefault="00BC3253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082D7" w14:textId="77777777" w:rsidR="00F930A3" w:rsidRPr="00F930A3" w:rsidRDefault="00F930A3" w:rsidP="00F930A3">
    <w:pPr>
      <w:pStyle w:val="1ApplicantName"/>
      <w:jc w:val="left"/>
      <w:rPr>
        <w:sz w:val="26"/>
        <w:szCs w:val="26"/>
      </w:rPr>
    </w:pPr>
    <w:r w:rsidRPr="00F930A3">
      <w:rPr>
        <w:sz w:val="26"/>
        <w:szCs w:val="26"/>
      </w:rPr>
      <w:t>Name Surname</w:t>
    </w:r>
  </w:p>
  <w:p w14:paraId="46B5D700" w14:textId="790E8DB3" w:rsidR="00F930A3" w:rsidRPr="00F930A3" w:rsidRDefault="00F930A3" w:rsidP="00F930A3">
    <w:pPr>
      <w:pStyle w:val="5SummaryText"/>
      <w:shd w:val="clear" w:color="auto" w:fill="F1F1F5"/>
      <w:jc w:val="left"/>
      <w:rPr>
        <w:sz w:val="24"/>
        <w:szCs w:val="24"/>
      </w:rPr>
    </w:pPr>
    <w:r w:rsidRPr="00F930A3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6"/>
  </w:num>
  <w:num w:numId="2" w16cid:durableId="771047357">
    <w:abstractNumId w:val="12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8"/>
  </w:num>
  <w:num w:numId="8" w16cid:durableId="1518693359">
    <w:abstractNumId w:val="10"/>
  </w:num>
  <w:num w:numId="9" w16cid:durableId="37629795">
    <w:abstractNumId w:val="5"/>
  </w:num>
  <w:num w:numId="10" w16cid:durableId="2016373431">
    <w:abstractNumId w:val="4"/>
  </w:num>
  <w:num w:numId="11" w16cid:durableId="503783311">
    <w:abstractNumId w:val="9"/>
  </w:num>
  <w:num w:numId="12" w16cid:durableId="1360738099">
    <w:abstractNumId w:val="7"/>
  </w:num>
  <w:num w:numId="13" w16cid:durableId="521629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91F83"/>
    <w:rsid w:val="000B618D"/>
    <w:rsid w:val="000C2CB3"/>
    <w:rsid w:val="000D4FDD"/>
    <w:rsid w:val="000E7308"/>
    <w:rsid w:val="00106A9F"/>
    <w:rsid w:val="00133C64"/>
    <w:rsid w:val="00140B51"/>
    <w:rsid w:val="001445BE"/>
    <w:rsid w:val="001461B3"/>
    <w:rsid w:val="0016040B"/>
    <w:rsid w:val="0017024E"/>
    <w:rsid w:val="001A6468"/>
    <w:rsid w:val="001B7648"/>
    <w:rsid w:val="00253150"/>
    <w:rsid w:val="002571C9"/>
    <w:rsid w:val="00296D77"/>
    <w:rsid w:val="002C73F2"/>
    <w:rsid w:val="002D21E8"/>
    <w:rsid w:val="00324137"/>
    <w:rsid w:val="0032738E"/>
    <w:rsid w:val="00334118"/>
    <w:rsid w:val="003E7EE3"/>
    <w:rsid w:val="00420A26"/>
    <w:rsid w:val="004C178D"/>
    <w:rsid w:val="004D3833"/>
    <w:rsid w:val="00581B3B"/>
    <w:rsid w:val="005C336A"/>
    <w:rsid w:val="00606151"/>
    <w:rsid w:val="0065666D"/>
    <w:rsid w:val="00691D67"/>
    <w:rsid w:val="00767FEE"/>
    <w:rsid w:val="0078474A"/>
    <w:rsid w:val="0079184C"/>
    <w:rsid w:val="007E75DF"/>
    <w:rsid w:val="007F068B"/>
    <w:rsid w:val="0081761B"/>
    <w:rsid w:val="008702A4"/>
    <w:rsid w:val="00875520"/>
    <w:rsid w:val="008822F2"/>
    <w:rsid w:val="0089459E"/>
    <w:rsid w:val="008B360F"/>
    <w:rsid w:val="008F601E"/>
    <w:rsid w:val="00936FCB"/>
    <w:rsid w:val="00953A24"/>
    <w:rsid w:val="00985702"/>
    <w:rsid w:val="009E0638"/>
    <w:rsid w:val="00A015BE"/>
    <w:rsid w:val="00A10A1F"/>
    <w:rsid w:val="00A331E9"/>
    <w:rsid w:val="00A823A2"/>
    <w:rsid w:val="00A907CC"/>
    <w:rsid w:val="00AA63C1"/>
    <w:rsid w:val="00AA6E4D"/>
    <w:rsid w:val="00BA17D4"/>
    <w:rsid w:val="00BB5C75"/>
    <w:rsid w:val="00BC3253"/>
    <w:rsid w:val="00BE6A55"/>
    <w:rsid w:val="00C95057"/>
    <w:rsid w:val="00CB3212"/>
    <w:rsid w:val="00CF2BDC"/>
    <w:rsid w:val="00D62146"/>
    <w:rsid w:val="00D675EF"/>
    <w:rsid w:val="00D72B39"/>
    <w:rsid w:val="00D72E4A"/>
    <w:rsid w:val="00D7334A"/>
    <w:rsid w:val="00DA1CDA"/>
    <w:rsid w:val="00E751CF"/>
    <w:rsid w:val="00EA0B03"/>
    <w:rsid w:val="00F1092A"/>
    <w:rsid w:val="00F50A13"/>
    <w:rsid w:val="00F571EA"/>
    <w:rsid w:val="00F67359"/>
    <w:rsid w:val="00F77FB2"/>
    <w:rsid w:val="00F930A3"/>
    <w:rsid w:val="00F955AA"/>
    <w:rsid w:val="00FB525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Jakes-Resume-Template-Calibri.dotx</Template>
  <TotalTime>1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balboni</cp:lastModifiedBy>
  <cp:revision>3</cp:revision>
  <cp:lastPrinted>2024-04-03T11:11:00Z</cp:lastPrinted>
  <dcterms:created xsi:type="dcterms:W3CDTF">2024-08-31T09:29:00Z</dcterms:created>
  <dcterms:modified xsi:type="dcterms:W3CDTF">2024-09-02T18:12:00Z</dcterms:modified>
</cp:coreProperties>
</file>